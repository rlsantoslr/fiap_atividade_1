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14:paraId="65C0641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10450A0" w14:textId="77777777" w:rsidR="003D1B71" w:rsidRDefault="003D1B71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 w:rsidRPr="00291D02">
              <w:rPr>
                <w:rFonts w:ascii="Times New Roman" w:hAnsi="Times New Roman" w:cs="Times New Roman"/>
                <w:noProof/>
                <w:lang w:val="en-US" w:eastAsia="zh-CN" w:bidi="th-TH"/>
              </w:rPr>
              <mc:AlternateContent>
                <mc:Choice Requires="wps">
                  <w:drawing>
                    <wp:inline distT="0" distB="0" distL="0" distR="0" wp14:anchorId="7843C641" wp14:editId="44A75394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E651E6" w14:textId="77777777" w:rsidR="00DC3F0A" w:rsidRPr="00622358" w:rsidRDefault="00DC3F0A" w:rsidP="00DC3F0A">
                                  <w:pPr>
                                    <w:jc w:val="center"/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843C641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29E651E6" w14:textId="77777777" w:rsidR="00DC3F0A" w:rsidRPr="00622358" w:rsidRDefault="00DC3F0A" w:rsidP="00DC3F0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D486A84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3CE2BCA0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645A480D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4BC0EAE4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719130DC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79FA9A3F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760D9F8D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660B2C1A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1FFC435B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36D571B9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30F87BEA" w14:textId="77777777" w:rsid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B8EA424" wp14:editId="6A3BBDC9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C9D892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F8A771B" w14:textId="67E756C4" w:rsidR="005F3E68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Av. Engenheiro Antônio Eiras Garcia</w:t>
            </w:r>
          </w:p>
          <w:p w14:paraId="6E89EA93" w14:textId="28EBE78C" w:rsidR="001E7223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São Paulo, SP, 05588-000</w:t>
            </w:r>
          </w:p>
          <w:p w14:paraId="7D1EAFE3" w14:textId="77777777" w:rsidR="005F3E68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0DAC6002" w14:textId="77777777" w:rsidR="005F3E68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40E30667" w14:textId="77777777" w:rsid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F27FD41" wp14:editId="7C2B72AA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65E151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FA7B619" w14:textId="47B68A43" w:rsidR="001E7223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11 98356-0354</w:t>
            </w:r>
          </w:p>
          <w:p w14:paraId="7210DF66" w14:textId="77777777" w:rsidR="006A6552" w:rsidRP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30C99AAA" w14:textId="77777777" w:rsid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6546614" wp14:editId="1EDD12B7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CD52A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Ícone de email"/>
                      </v:shape>
                      <w10:anchorlock/>
                    </v:group>
                  </w:pict>
                </mc:Fallback>
              </mc:AlternateContent>
            </w:r>
          </w:p>
          <w:p w14:paraId="77E2378E" w14:textId="08D3EEB7" w:rsidR="005F3E68" w:rsidRP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hyperlink r:id="rId18" w:history="1">
              <w:r w:rsidRPr="00C03438">
                <w:rPr>
                  <w:rStyle w:val="Hyperlink"/>
                  <w:rFonts w:asciiTheme="minorHAnsi" w:hAnsiTheme="minorHAnsi" w:cstheme="minorHAnsi"/>
                  <w:lang w:val="pt-BR"/>
                </w:rPr>
                <w:t>Renato.lucass@live.com</w:t>
              </w:r>
            </w:hyperlink>
          </w:p>
          <w:p w14:paraId="6F46E749" w14:textId="77777777" w:rsidR="006A6552" w:rsidRP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586CB131" w14:textId="77777777" w:rsid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9601FC8" wp14:editId="57B033EA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0F8034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121639A" w14:textId="6EB95E89" w:rsidR="006A6552" w:rsidRPr="00291D0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="Times New Roman" w:hAnsi="Times New Roman" w:cs="Times New Roman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www.mytrader.io</w: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8F6BF3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5C76F79" w14:textId="77777777" w:rsidR="007B441C" w:rsidRDefault="000252FD" w:rsidP="007B441C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Renato Lucas</w:t>
            </w:r>
            <w:r w:rsidR="003D1B71" w:rsidRPr="00291D02">
              <w:rPr>
                <w:lang w:val="pt-BR" w:bidi="pt-BR"/>
              </w:rPr>
              <w:br/>
            </w:r>
            <w:r>
              <w:rPr>
                <w:lang w:val="pt-BR"/>
              </w:rPr>
              <w:t>dos Santos</w:t>
            </w:r>
          </w:p>
          <w:p w14:paraId="7FB69F25" w14:textId="77777777" w:rsidR="007B441C" w:rsidRDefault="007B441C" w:rsidP="007B441C">
            <w:pPr>
              <w:rPr>
                <w:lang w:val="pt-BR"/>
              </w:rPr>
            </w:pPr>
            <w:r w:rsidRPr="001A239E">
              <w:rPr>
                <w:b/>
                <w:bCs/>
                <w:lang w:val="pt-BR"/>
              </w:rPr>
              <w:t>Nacionalidade</w:t>
            </w:r>
            <w:r>
              <w:rPr>
                <w:lang w:val="pt-BR"/>
              </w:rPr>
              <w:t>: Brasileiro</w:t>
            </w:r>
          </w:p>
          <w:p w14:paraId="04F7334D" w14:textId="77777777" w:rsidR="007B441C" w:rsidRDefault="007B441C" w:rsidP="007B441C">
            <w:pPr>
              <w:rPr>
                <w:lang w:val="pt-BR"/>
              </w:rPr>
            </w:pPr>
            <w:r w:rsidRPr="001A239E">
              <w:rPr>
                <w:b/>
                <w:bCs/>
                <w:lang w:val="pt-BR"/>
              </w:rPr>
              <w:t>Nascido em</w:t>
            </w:r>
            <w:r>
              <w:rPr>
                <w:lang w:val="pt-BR"/>
              </w:rPr>
              <w:t xml:space="preserve">: </w:t>
            </w:r>
            <w:r w:rsidR="001A239E">
              <w:rPr>
                <w:lang w:val="pt-BR"/>
              </w:rPr>
              <w:t>03 de janeiro de 1996</w:t>
            </w: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4FCA055A42794C4BBD78BF0401D815FD"/>
              </w:placeholder>
              <w:temporary/>
              <w:showingPlcHdr/>
              <w15:appearance w15:val="hidden"/>
            </w:sdtPr>
            <w:sdtContent>
              <w:p w14:paraId="1A77BD8F" w14:textId="77777777" w:rsidR="00311C38" w:rsidRPr="00550489" w:rsidRDefault="00311C38" w:rsidP="00311C38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14:paraId="7EAFCD58" w14:textId="77777777" w:rsidR="00311C38" w:rsidRPr="00311C38" w:rsidRDefault="00311C38" w:rsidP="00311C38">
            <w:pPr>
              <w:pStyle w:val="Nomedaescola"/>
              <w:rPr>
                <w:b w:val="0"/>
                <w:bCs/>
                <w:lang w:val="pt-BR"/>
              </w:rPr>
            </w:pPr>
            <w:r w:rsidRPr="00311C38">
              <w:rPr>
                <w:b w:val="0"/>
                <w:bCs/>
                <w:lang w:val="pt-BR"/>
              </w:rPr>
              <w:t>Colégio Singular</w:t>
            </w:r>
            <w:r w:rsidRPr="00311C38">
              <w:rPr>
                <w:b w:val="0"/>
                <w:bCs/>
                <w:lang w:val="pt-BR" w:bidi="pt-BR"/>
              </w:rPr>
              <w:t xml:space="preserve">, </w:t>
            </w:r>
            <w:r w:rsidRPr="00311C38">
              <w:rPr>
                <w:b w:val="0"/>
                <w:bCs/>
                <w:lang w:val="pt-BR"/>
              </w:rPr>
              <w:t>Santo André - SP</w:t>
            </w:r>
          </w:p>
          <w:p w14:paraId="3965A43A" w14:textId="77777777" w:rsidR="00311C38" w:rsidRPr="00311C38" w:rsidRDefault="00311C38" w:rsidP="00311C38">
            <w:pPr>
              <w:pStyle w:val="Commarcadores"/>
              <w:rPr>
                <w:sz w:val="18"/>
                <w:szCs w:val="18"/>
                <w:lang w:val="pt-BR"/>
              </w:rPr>
            </w:pPr>
            <w:r w:rsidRPr="00311C38">
              <w:rPr>
                <w:sz w:val="18"/>
                <w:szCs w:val="18"/>
                <w:lang w:val="pt-BR"/>
              </w:rPr>
              <w:t>Ensino médio + Técnico em Informática</w:t>
            </w:r>
          </w:p>
          <w:p w14:paraId="0B5A1745" w14:textId="77777777" w:rsidR="00311C38" w:rsidRDefault="00311C38" w:rsidP="00311C38">
            <w:pPr>
              <w:pStyle w:val="Commarcadores"/>
              <w:numPr>
                <w:ilvl w:val="0"/>
                <w:numId w:val="0"/>
              </w:numPr>
              <w:ind w:left="360"/>
              <w:rPr>
                <w:lang w:val="pt-BR"/>
              </w:rPr>
            </w:pPr>
          </w:p>
          <w:p w14:paraId="1A3B6F83" w14:textId="77777777" w:rsidR="00311C38" w:rsidRPr="00311C38" w:rsidRDefault="00311C38" w:rsidP="00311C38">
            <w:pPr>
              <w:pStyle w:val="Nomedaescola"/>
              <w:rPr>
                <w:b w:val="0"/>
                <w:bCs/>
                <w:lang w:val="pt-BR"/>
              </w:rPr>
            </w:pPr>
            <w:r w:rsidRPr="00311C38">
              <w:rPr>
                <w:b w:val="0"/>
                <w:bCs/>
                <w:lang w:val="pt-BR"/>
              </w:rPr>
              <w:t>SENAI</w:t>
            </w:r>
            <w:r w:rsidRPr="00311C38">
              <w:rPr>
                <w:b w:val="0"/>
                <w:bCs/>
                <w:lang w:val="pt-BR" w:bidi="pt-BR"/>
              </w:rPr>
              <w:t xml:space="preserve">, </w:t>
            </w:r>
            <w:r w:rsidRPr="00311C38">
              <w:rPr>
                <w:b w:val="0"/>
                <w:bCs/>
                <w:lang w:val="pt-BR"/>
              </w:rPr>
              <w:t>Santo André - SP</w:t>
            </w:r>
          </w:p>
          <w:p w14:paraId="7531A5F7" w14:textId="77777777" w:rsidR="00311C38" w:rsidRPr="00311C38" w:rsidRDefault="00311C38" w:rsidP="00311C38">
            <w:pPr>
              <w:pStyle w:val="Commarcadores"/>
              <w:rPr>
                <w:sz w:val="18"/>
                <w:szCs w:val="18"/>
                <w:lang w:val="pt-BR"/>
              </w:rPr>
            </w:pPr>
            <w:r w:rsidRPr="00311C38">
              <w:rPr>
                <w:sz w:val="18"/>
                <w:szCs w:val="18"/>
                <w:lang w:val="pt-BR"/>
              </w:rPr>
              <w:t>Mecânica Geral</w:t>
            </w:r>
          </w:p>
          <w:p w14:paraId="0CB8E979" w14:textId="77777777" w:rsidR="00311C38" w:rsidRDefault="00311C38" w:rsidP="00311C38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14:paraId="2CE17A6F" w14:textId="77777777" w:rsidR="00311C38" w:rsidRPr="00311C38" w:rsidRDefault="00311C38" w:rsidP="00311C38">
            <w:pPr>
              <w:pStyle w:val="Nomedaescola"/>
              <w:rPr>
                <w:b w:val="0"/>
                <w:bCs/>
                <w:lang w:val="pt-BR"/>
              </w:rPr>
            </w:pPr>
            <w:r w:rsidRPr="00311C38">
              <w:rPr>
                <w:b w:val="0"/>
                <w:bCs/>
                <w:lang w:val="pt-BR"/>
              </w:rPr>
              <w:t>FATEC</w:t>
            </w:r>
            <w:r w:rsidRPr="00311C38">
              <w:rPr>
                <w:b w:val="0"/>
                <w:bCs/>
                <w:lang w:val="pt-BR" w:bidi="pt-BR"/>
              </w:rPr>
              <w:t xml:space="preserve">, </w:t>
            </w:r>
            <w:r w:rsidRPr="00311C38">
              <w:rPr>
                <w:b w:val="0"/>
                <w:bCs/>
                <w:lang w:val="pt-BR"/>
              </w:rPr>
              <w:t>São Bernardo do Campo - SP</w:t>
            </w:r>
          </w:p>
          <w:p w14:paraId="6122C5FF" w14:textId="77777777" w:rsidR="00311C38" w:rsidRPr="00311C38" w:rsidRDefault="00311C38" w:rsidP="00311C38">
            <w:pPr>
              <w:pStyle w:val="Commarcadores"/>
              <w:rPr>
                <w:sz w:val="18"/>
                <w:szCs w:val="18"/>
                <w:lang w:val="pt-BR"/>
              </w:rPr>
            </w:pPr>
            <w:r w:rsidRPr="00311C38">
              <w:rPr>
                <w:sz w:val="18"/>
                <w:szCs w:val="18"/>
                <w:lang w:val="pt-BR"/>
              </w:rPr>
              <w:t>Informática para Negócios – Incompleto</w:t>
            </w:r>
          </w:p>
          <w:p w14:paraId="4FE16661" w14:textId="77777777" w:rsidR="00311C38" w:rsidRDefault="00311C38" w:rsidP="007B441C">
            <w:pPr>
              <w:rPr>
                <w:lang w:val="pt-BR"/>
              </w:rPr>
            </w:pPr>
          </w:p>
          <w:p w14:paraId="152169BD" w14:textId="77777777" w:rsidR="00311C38" w:rsidRPr="00550489" w:rsidRDefault="00311C38" w:rsidP="00311C38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Idiomas</w:t>
            </w:r>
          </w:p>
          <w:p w14:paraId="3DE22A9D" w14:textId="77777777" w:rsidR="00311C38" w:rsidRDefault="00311C38" w:rsidP="00311C38">
            <w:pPr>
              <w:pStyle w:val="Experincia"/>
            </w:pPr>
            <w:r>
              <w:t>Inglês (Leitura + Escrita)</w:t>
            </w:r>
          </w:p>
          <w:p w14:paraId="2889904B" w14:textId="77777777" w:rsidR="00311C38" w:rsidRPr="004358A3" w:rsidRDefault="00311C38" w:rsidP="00311C38">
            <w:pPr>
              <w:pStyle w:val="Experincia"/>
            </w:pPr>
            <w:r>
              <w:t>Espanhol (Leitura + Escrita + Conversação)</w:t>
            </w:r>
          </w:p>
          <w:p w14:paraId="2D13A57C" w14:textId="7969C40F" w:rsidR="00311C38" w:rsidRPr="00311C38" w:rsidRDefault="00311C38" w:rsidP="00311C38">
            <w:pPr>
              <w:pStyle w:val="Commarcadores"/>
              <w:numPr>
                <w:ilvl w:val="0"/>
                <w:numId w:val="0"/>
              </w:numPr>
              <w:ind w:left="360" w:hanging="360"/>
            </w:pPr>
            <w:r>
              <w:t>Português (Nativo)</w:t>
            </w:r>
          </w:p>
        </w:tc>
      </w:tr>
      <w:tr w:rsidR="003D1B71" w:rsidRPr="00291D02" w14:paraId="635FFF6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0CC51E6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96E96FB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7D2C446F4187472587B509F8C374E175"/>
              </w:placeholder>
              <w:temporary/>
              <w:showingPlcHdr/>
              <w15:appearance w15:val="hidden"/>
            </w:sdtPr>
            <w:sdtEndPr/>
            <w:sdtContent>
              <w:p w14:paraId="02A2FE65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420608B0" w14:textId="012B144D" w:rsidR="003D1B71" w:rsidRPr="00291D02" w:rsidRDefault="002F5E32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2010</w:t>
            </w:r>
            <w:r w:rsidR="003D1B71" w:rsidRPr="00291D02">
              <w:rPr>
                <w:rFonts w:eastAsia="Calibri"/>
                <w:lang w:val="pt-BR" w:bidi="pt-BR"/>
              </w:rPr>
              <w:t xml:space="preserve"> –</w:t>
            </w:r>
            <w:r>
              <w:rPr>
                <w:rFonts w:eastAsia="Calibri"/>
                <w:lang w:val="pt-BR" w:bidi="pt-BR"/>
              </w:rPr>
              <w:t xml:space="preserve"> 2014</w:t>
            </w:r>
          </w:p>
          <w:p w14:paraId="0A524E9D" w14:textId="548CEE53" w:rsidR="00906974" w:rsidRDefault="002F5E32" w:rsidP="00906974">
            <w:pPr>
              <w:pStyle w:val="Experincia"/>
            </w:pPr>
            <w:r>
              <w:rPr>
                <w:lang w:val="pt-BR"/>
              </w:rPr>
              <w:t>Analista de Sistema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 w:rsidR="004358A3">
              <w:t>Evolufer Ferramentaria Ltda.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858"/>
            </w:tblGrid>
            <w:tr w:rsidR="00906974" w14:paraId="00E62086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trHeight w:val="690"/>
              </w:trPr>
              <w:tc>
                <w:tcPr>
                  <w:tcW w:w="6858" w:type="dxa"/>
                </w:tcPr>
                <w:p w14:paraId="129E9A41" w14:textId="19FC4527" w:rsidR="00906974" w:rsidRPr="00906974" w:rsidRDefault="00906974" w:rsidP="00906974">
                  <w:pPr>
                    <w:pStyle w:val="Default"/>
                    <w:rPr>
                      <w:rFonts w:asciiTheme="minorHAnsi" w:hAnsiTheme="minorHAnsi" w:cstheme="minorHAnsi"/>
                      <w:sz w:val="18"/>
                      <w:szCs w:val="18"/>
                    </w:rPr>
                  </w:pPr>
                  <w:r w:rsidRPr="00906974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</w:rPr>
                    <w:t>Atividades:</w:t>
                  </w:r>
                </w:p>
                <w:p w14:paraId="69907272" w14:textId="596B9FB9" w:rsidR="00906974" w:rsidRPr="002B7AE3" w:rsidRDefault="00906974" w:rsidP="00D676AE">
                  <w:pPr>
                    <w:pStyle w:val="Default"/>
                    <w:ind w:left="720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2B7AE3">
                    <w:rPr>
                      <w:rFonts w:asciiTheme="minorHAnsi" w:hAnsiTheme="minorHAnsi" w:cstheme="minorHAnsi"/>
                      <w:sz w:val="20"/>
                      <w:szCs w:val="20"/>
                    </w:rPr>
                    <w:t>Desenvolvimento de programas para gestão de ordem de serviço e</w:t>
                  </w:r>
                  <w:r w:rsidR="00D676AE" w:rsidRPr="002B7AE3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</w:t>
                  </w:r>
                  <w:r w:rsidRPr="002B7AE3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nota fiscal, Cadastro de fornecedores e integração de chão de fábrica.</w:t>
                  </w:r>
                </w:p>
                <w:p w14:paraId="65838083" w14:textId="77777777" w:rsidR="00906974" w:rsidRDefault="00906974" w:rsidP="00906974">
                  <w:pPr>
                    <w:pStyle w:val="Default"/>
                    <w:rPr>
                      <w:sz w:val="30"/>
                      <w:szCs w:val="30"/>
                    </w:rPr>
                  </w:pPr>
                </w:p>
              </w:tc>
            </w:tr>
          </w:tbl>
          <w:p w14:paraId="0AFDF512" w14:textId="2A528906" w:rsidR="003D1B71" w:rsidRPr="001F6E01" w:rsidRDefault="004358A3" w:rsidP="00AC6C7E">
            <w:pPr>
              <w:pStyle w:val="Datas"/>
              <w:rPr>
                <w:lang w:val="en-US"/>
              </w:rPr>
            </w:pPr>
            <w:r w:rsidRPr="001F6E01">
              <w:rPr>
                <w:lang w:val="en-US"/>
              </w:rPr>
              <w:t>2015</w:t>
            </w:r>
            <w:r w:rsidR="003D1B71" w:rsidRPr="001F6E01">
              <w:rPr>
                <w:rFonts w:eastAsia="Calibri"/>
                <w:lang w:val="en-US" w:bidi="pt-BR"/>
              </w:rPr>
              <w:t xml:space="preserve"> –</w:t>
            </w:r>
            <w:r w:rsidRPr="001F6E01">
              <w:rPr>
                <w:lang w:val="en-US"/>
              </w:rPr>
              <w:t xml:space="preserve"> 2017</w:t>
            </w:r>
          </w:p>
          <w:p w14:paraId="1A0CE471" w14:textId="666F0F69" w:rsidR="001F6E01" w:rsidRDefault="004358A3" w:rsidP="001F6E01">
            <w:pPr>
              <w:pStyle w:val="Experincia"/>
              <w:rPr>
                <w:lang w:val="en-US"/>
              </w:rPr>
            </w:pPr>
            <w:r w:rsidRPr="004358A3">
              <w:rPr>
                <w:lang w:val="en-US"/>
              </w:rPr>
              <w:t>Consultor ABAP</w:t>
            </w:r>
            <w:r w:rsidR="003D1B71" w:rsidRPr="004358A3">
              <w:rPr>
                <w:rStyle w:val="Forte"/>
                <w:rFonts w:eastAsia="Calibri"/>
                <w:lang w:val="en-US" w:bidi="pt-BR"/>
              </w:rPr>
              <w:t xml:space="preserve"> • </w:t>
            </w:r>
            <w:r w:rsidRPr="004358A3">
              <w:rPr>
                <w:lang w:val="en-US"/>
              </w:rPr>
              <w:t>Letnis Business S</w:t>
            </w:r>
            <w:r>
              <w:rPr>
                <w:lang w:val="en-US"/>
              </w:rPr>
              <w:t>olutions</w:t>
            </w:r>
          </w:p>
          <w:p w14:paraId="3BFBB5CF" w14:textId="04B9788B" w:rsidR="001E39C7" w:rsidRPr="00906974" w:rsidRDefault="00D676AE" w:rsidP="001E39C7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   </w:t>
            </w:r>
            <w:r w:rsidR="001E39C7" w:rsidRPr="0090697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Atividades:</w:t>
            </w:r>
          </w:p>
          <w:p w14:paraId="4DAF2D06" w14:textId="0E2F8613" w:rsidR="001E39C7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Desenvolvimento da obrigatoriedade ECF como um produto</w:t>
            </w: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dentro de um namespace próprio.</w:t>
            </w:r>
          </w:p>
          <w:p w14:paraId="50373D13" w14:textId="722EE840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BC3B86E" w14:textId="77777777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Desenvolvimento de um produto SAP para atender a</w:t>
            </w:r>
          </w:p>
          <w:p w14:paraId="3E871260" w14:textId="77777777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obrigatoriedade fiscal REINF com namespace próprio</w:t>
            </w:r>
          </w:p>
          <w:p w14:paraId="5ED8D27A" w14:textId="77777777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integrado com uma solução C# via RFC responsável por</w:t>
            </w:r>
          </w:p>
          <w:p w14:paraId="0C90E41A" w14:textId="4F759E64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validar e enviar o XML para a Receita Federal.</w:t>
            </w:r>
          </w:p>
          <w:p w14:paraId="6E4A4502" w14:textId="32464009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D563D4A" w14:textId="77777777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Desenvolvimento da obrigatoriedade fiscal EFD ICMS IPI</w:t>
            </w:r>
          </w:p>
          <w:p w14:paraId="4C1358BC" w14:textId="7B0C63CD" w:rsidR="00D60538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para ambiente SAP.</w:t>
            </w:r>
          </w:p>
          <w:p w14:paraId="255DBBF7" w14:textId="1800BC63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908D577" w14:textId="77777777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Implementação de projetos On-Site, vendas e suporte</w:t>
            </w:r>
          </w:p>
          <w:p w14:paraId="02F1E3F1" w14:textId="77777777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remote de produtos descritos acima, são alguns dos</w:t>
            </w:r>
          </w:p>
          <w:p w14:paraId="6F47EAA5" w14:textId="7B2CD368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clientes:</w:t>
            </w:r>
          </w:p>
          <w:p w14:paraId="01B72B88" w14:textId="6B0D9F80" w:rsidR="00B124A7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4ACD9F5" w14:textId="09C0EF2E" w:rsidR="00B124A7" w:rsidRPr="002B7AE3" w:rsidRDefault="00783288" w:rsidP="00C65D1B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Magna Industria de Moldes e Matrizes Ltda.</w:t>
            </w:r>
          </w:p>
          <w:p w14:paraId="49A46F15" w14:textId="10F63CF2" w:rsidR="00783288" w:rsidRPr="002B7AE3" w:rsidRDefault="00783288" w:rsidP="00C65D1B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Rassini-NHK Autopeças Ltda.</w:t>
            </w:r>
          </w:p>
          <w:p w14:paraId="518CD8AB" w14:textId="42A84454" w:rsidR="00783288" w:rsidRPr="002B7AE3" w:rsidRDefault="0078328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Aeris Industria e Comercio de Equipamentos Para Geração</w:t>
            </w: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de Energia S.A.</w:t>
            </w:r>
          </w:p>
          <w:p w14:paraId="4C522D92" w14:textId="5BFC9989" w:rsidR="00783288" w:rsidRPr="002B7AE3" w:rsidRDefault="0078328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Coats Correntes Ltda</w:t>
            </w:r>
          </w:p>
          <w:p w14:paraId="049B03A6" w14:textId="0A8E1620" w:rsidR="00783288" w:rsidRPr="002B7AE3" w:rsidRDefault="003B3B4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Bandeirantes Química Ltda.</w:t>
            </w:r>
          </w:p>
          <w:p w14:paraId="07F373BD" w14:textId="3E9704AA" w:rsidR="003B3B48" w:rsidRPr="002B7AE3" w:rsidRDefault="003B3B4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Três Corações Alimentos S.A.</w:t>
            </w:r>
          </w:p>
          <w:p w14:paraId="429AD3BC" w14:textId="267977B9" w:rsidR="003B3B48" w:rsidRPr="002B7AE3" w:rsidRDefault="00C80AA7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Flamma Automotiva S.A.</w:t>
            </w:r>
          </w:p>
          <w:p w14:paraId="1CF2BFF6" w14:textId="6649978C" w:rsidR="00C80AA7" w:rsidRPr="002B7AE3" w:rsidRDefault="00C80AA7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Karcher Industria e Comércio Ltda.</w:t>
            </w:r>
          </w:p>
          <w:p w14:paraId="3047B791" w14:textId="4DDFAC2F" w:rsidR="00C80AA7" w:rsidRPr="002B7AE3" w:rsidRDefault="00771015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Prensas Schuller S.A.</w:t>
            </w:r>
          </w:p>
          <w:p w14:paraId="18DD5F1E" w14:textId="44E76FC3" w:rsidR="00771015" w:rsidRDefault="00771015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Maccaferri do Brasil Ltda</w:t>
            </w: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  <w:p w14:paraId="7DB7702A" w14:textId="015703C8" w:rsidR="00FA68C9" w:rsidRDefault="00FA68C9" w:rsidP="00FA68C9">
            <w:pPr>
              <w:pStyle w:val="Default"/>
              <w:ind w:left="144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238C156" w14:textId="565DC421" w:rsidR="00FA68C9" w:rsidRDefault="00FA68C9" w:rsidP="00FA68C9">
            <w:pPr>
              <w:pStyle w:val="Default"/>
              <w:ind w:left="144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639FAB1" w14:textId="77777777" w:rsidR="00FA68C9" w:rsidRPr="002B7AE3" w:rsidRDefault="00FA68C9" w:rsidP="00FA68C9">
            <w:pPr>
              <w:pStyle w:val="Default"/>
              <w:ind w:left="144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29CDB4D" w14:textId="635F524F" w:rsidR="003D1B71" w:rsidRPr="001F6E01" w:rsidRDefault="004358A3" w:rsidP="00AC6C7E">
            <w:pPr>
              <w:pStyle w:val="Datas"/>
              <w:rPr>
                <w:lang w:val="en-US"/>
              </w:rPr>
            </w:pPr>
            <w:r w:rsidRPr="001F6E01">
              <w:rPr>
                <w:lang w:val="en-US"/>
              </w:rPr>
              <w:t>2017</w:t>
            </w:r>
            <w:r w:rsidR="003D1B71" w:rsidRPr="001F6E01">
              <w:rPr>
                <w:rFonts w:eastAsia="Calibri"/>
                <w:lang w:val="en-US" w:bidi="pt-BR"/>
              </w:rPr>
              <w:t xml:space="preserve"> – </w:t>
            </w:r>
            <w:r w:rsidRPr="001F6E01">
              <w:rPr>
                <w:lang w:val="en-US"/>
              </w:rPr>
              <w:t>Atual</w:t>
            </w:r>
          </w:p>
          <w:p w14:paraId="6D74D691" w14:textId="7C29B859" w:rsidR="003D1B71" w:rsidRDefault="004358A3" w:rsidP="004358A3">
            <w:pPr>
              <w:pStyle w:val="Experincia"/>
            </w:pPr>
            <w:r>
              <w:rPr>
                <w:lang w:val="pt-BR"/>
              </w:rPr>
              <w:t>Líder Técnico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t>Stratesys Tecnologias da Informação Ltda.</w:t>
            </w:r>
          </w:p>
          <w:p w14:paraId="6D9754F2" w14:textId="77777777" w:rsidR="00D97407" w:rsidRPr="00906974" w:rsidRDefault="00D97407" w:rsidP="00D97407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   </w:t>
            </w:r>
            <w:r w:rsidRPr="0090697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Atividades:</w:t>
            </w:r>
          </w:p>
          <w:p w14:paraId="68043C7B" w14:textId="77777777" w:rsidR="007A242E" w:rsidRPr="002B7AE3" w:rsidRDefault="007A242E" w:rsidP="007A242E">
            <w:pPr>
              <w:pStyle w:val="Experincia"/>
              <w:ind w:left="720"/>
              <w:rPr>
                <w:sz w:val="20"/>
                <w:szCs w:val="20"/>
              </w:rPr>
            </w:pPr>
            <w:r w:rsidRPr="002B7AE3">
              <w:rPr>
                <w:sz w:val="20"/>
                <w:szCs w:val="20"/>
              </w:rPr>
              <w:t>Integração do módulo ARIBA SIPM com ECC via PI</w:t>
            </w:r>
          </w:p>
          <w:p w14:paraId="67922B63" w14:textId="05911C78" w:rsidR="00D97407" w:rsidRDefault="007A242E" w:rsidP="007A242E">
            <w:pPr>
              <w:pStyle w:val="Experincia"/>
              <w:ind w:left="720"/>
              <w:rPr>
                <w:sz w:val="18"/>
                <w:szCs w:val="20"/>
              </w:rPr>
            </w:pPr>
            <w:r w:rsidRPr="007A242E">
              <w:rPr>
                <w:b/>
                <w:bCs/>
                <w:sz w:val="18"/>
                <w:szCs w:val="20"/>
              </w:rPr>
              <w:t>Cliente:</w:t>
            </w:r>
            <w:r w:rsidRPr="007A242E">
              <w:rPr>
                <w:sz w:val="18"/>
                <w:szCs w:val="20"/>
              </w:rPr>
              <w:t xml:space="preserve"> Estre Ambiental S.A, Votorantim S.A.</w:t>
            </w:r>
          </w:p>
          <w:p w14:paraId="22C84027" w14:textId="77777777" w:rsidR="002B7AE3" w:rsidRPr="002B7AE3" w:rsidRDefault="002B7AE3" w:rsidP="002B7AE3">
            <w:pPr>
              <w:pStyle w:val="Experincia"/>
              <w:ind w:left="720"/>
              <w:rPr>
                <w:sz w:val="20"/>
                <w:szCs w:val="20"/>
              </w:rPr>
            </w:pPr>
            <w:r w:rsidRPr="002B7AE3">
              <w:rPr>
                <w:sz w:val="20"/>
                <w:szCs w:val="20"/>
              </w:rPr>
              <w:t>Integração do módulo ARIBA CM com ECC via PI</w:t>
            </w:r>
          </w:p>
          <w:p w14:paraId="2AFDDCA5" w14:textId="07E0395E" w:rsidR="007A242E" w:rsidRDefault="002B7AE3" w:rsidP="002B7AE3">
            <w:pPr>
              <w:pStyle w:val="Experincia"/>
              <w:ind w:left="720"/>
              <w:rPr>
                <w:sz w:val="18"/>
                <w:szCs w:val="20"/>
              </w:rPr>
            </w:pPr>
            <w:r w:rsidRPr="002B7AE3">
              <w:rPr>
                <w:b/>
                <w:bCs/>
                <w:sz w:val="18"/>
                <w:szCs w:val="20"/>
              </w:rPr>
              <w:t>Cliente:</w:t>
            </w:r>
            <w:r w:rsidRPr="002B7AE3">
              <w:rPr>
                <w:sz w:val="18"/>
                <w:szCs w:val="20"/>
              </w:rPr>
              <w:t xml:space="preserve"> Votorantim S.A.</w:t>
            </w:r>
          </w:p>
          <w:p w14:paraId="400574A9" w14:textId="5B36F0EF" w:rsidR="00836C73" w:rsidRPr="00FA68C9" w:rsidRDefault="00FA68C9" w:rsidP="002B7AE3">
            <w:pPr>
              <w:pStyle w:val="Experincia"/>
              <w:ind w:left="720"/>
              <w:rPr>
                <w:sz w:val="20"/>
                <w:szCs w:val="20"/>
              </w:rPr>
            </w:pPr>
            <w:r w:rsidRPr="00FA68C9">
              <w:rPr>
                <w:sz w:val="20"/>
                <w:szCs w:val="20"/>
              </w:rPr>
              <w:t>Integração do modulo ARIBA SLP com ECC via SOA</w:t>
            </w:r>
          </w:p>
          <w:p w14:paraId="65C5E6E0" w14:textId="5315699E" w:rsidR="00FA68C9" w:rsidRDefault="00FA68C9" w:rsidP="002B7AE3">
            <w:pPr>
              <w:pStyle w:val="Experincia"/>
              <w:ind w:left="720"/>
              <w:rPr>
                <w:sz w:val="18"/>
                <w:szCs w:val="20"/>
              </w:rPr>
            </w:pPr>
            <w:r w:rsidRPr="00FA68C9">
              <w:rPr>
                <w:b/>
                <w:bCs/>
                <w:sz w:val="18"/>
                <w:szCs w:val="20"/>
              </w:rPr>
              <w:t>Cliente:</w:t>
            </w:r>
            <w:r w:rsidRPr="00FA68C9">
              <w:rPr>
                <w:sz w:val="18"/>
                <w:szCs w:val="20"/>
              </w:rPr>
              <w:t xml:space="preserve"> Leão Alimentos e Bebidas S.A.</w:t>
            </w:r>
          </w:p>
          <w:p w14:paraId="7781AD6F" w14:textId="3FC5DD2A" w:rsidR="00FA68C9" w:rsidRPr="00FE2767" w:rsidRDefault="00FE2767" w:rsidP="002B7AE3">
            <w:pPr>
              <w:pStyle w:val="Experincia"/>
              <w:ind w:left="720"/>
              <w:rPr>
                <w:sz w:val="20"/>
                <w:szCs w:val="22"/>
              </w:rPr>
            </w:pPr>
            <w:r w:rsidRPr="00FE2767">
              <w:rPr>
                <w:sz w:val="20"/>
                <w:szCs w:val="22"/>
              </w:rPr>
              <w:t>Integração do modulo ARIBA Sourcing com ECC via PI</w:t>
            </w:r>
          </w:p>
          <w:p w14:paraId="24C279A3" w14:textId="6A6CB91A" w:rsidR="00FE2767" w:rsidRDefault="00FE2767" w:rsidP="002B7AE3">
            <w:pPr>
              <w:pStyle w:val="Experincia"/>
              <w:ind w:left="720"/>
              <w:rPr>
                <w:sz w:val="18"/>
                <w:szCs w:val="20"/>
              </w:rPr>
            </w:pPr>
            <w:r w:rsidRPr="00FE2767">
              <w:rPr>
                <w:b/>
                <w:bCs/>
                <w:sz w:val="18"/>
                <w:szCs w:val="20"/>
              </w:rPr>
              <w:t>Cliente:</w:t>
            </w:r>
            <w:r w:rsidRPr="00FE2767">
              <w:rPr>
                <w:sz w:val="18"/>
                <w:szCs w:val="20"/>
              </w:rPr>
              <w:t xml:space="preserve"> Leão Alimentos e Bebidas S.A.</w:t>
            </w:r>
          </w:p>
          <w:p w14:paraId="7CB2DC55" w14:textId="77777777" w:rsidR="00C34538" w:rsidRPr="00C34538" w:rsidRDefault="00C34538" w:rsidP="00C34538">
            <w:pPr>
              <w:pStyle w:val="Experincia"/>
              <w:ind w:left="720"/>
              <w:rPr>
                <w:sz w:val="20"/>
                <w:szCs w:val="22"/>
              </w:rPr>
            </w:pPr>
            <w:r w:rsidRPr="00C34538">
              <w:rPr>
                <w:sz w:val="20"/>
                <w:szCs w:val="22"/>
              </w:rPr>
              <w:t>Integração do modulo ARIBA SLP com S/4Hana via CIG</w:t>
            </w:r>
          </w:p>
          <w:p w14:paraId="680615A0" w14:textId="5EED9564" w:rsidR="00FE2767" w:rsidRDefault="00C34538" w:rsidP="00C34538">
            <w:pPr>
              <w:pStyle w:val="Experincia"/>
              <w:ind w:left="720"/>
              <w:rPr>
                <w:sz w:val="18"/>
                <w:szCs w:val="20"/>
              </w:rPr>
            </w:pPr>
            <w:r w:rsidRPr="00C34538">
              <w:rPr>
                <w:b/>
                <w:bCs/>
                <w:sz w:val="18"/>
                <w:szCs w:val="20"/>
              </w:rPr>
              <w:t>Cliente:</w:t>
            </w:r>
            <w:r w:rsidRPr="00C34538">
              <w:rPr>
                <w:sz w:val="18"/>
                <w:szCs w:val="20"/>
              </w:rPr>
              <w:t xml:space="preserve"> Central Nacional Unimed</w:t>
            </w:r>
          </w:p>
          <w:p w14:paraId="78D5008C" w14:textId="77777777" w:rsidR="007C6180" w:rsidRPr="007C6180" w:rsidRDefault="007C6180" w:rsidP="007C6180">
            <w:pPr>
              <w:pStyle w:val="Experincia"/>
              <w:ind w:left="720"/>
              <w:rPr>
                <w:sz w:val="20"/>
                <w:szCs w:val="22"/>
              </w:rPr>
            </w:pPr>
            <w:r w:rsidRPr="007C6180">
              <w:rPr>
                <w:sz w:val="20"/>
                <w:szCs w:val="22"/>
              </w:rPr>
              <w:t>Integração SNAP + SLP + Master Data Export via CIG</w:t>
            </w:r>
          </w:p>
          <w:p w14:paraId="5B890567" w14:textId="22F1BA76" w:rsidR="00C34538" w:rsidRDefault="007C6180" w:rsidP="007C6180">
            <w:pPr>
              <w:pStyle w:val="Experincia"/>
              <w:ind w:left="720"/>
              <w:rPr>
                <w:sz w:val="18"/>
                <w:szCs w:val="20"/>
              </w:rPr>
            </w:pPr>
            <w:r w:rsidRPr="007C6180">
              <w:rPr>
                <w:b/>
                <w:bCs/>
                <w:sz w:val="18"/>
                <w:szCs w:val="20"/>
              </w:rPr>
              <w:t>Cliente:</w:t>
            </w:r>
            <w:r w:rsidRPr="007C6180">
              <w:rPr>
                <w:sz w:val="18"/>
                <w:szCs w:val="20"/>
              </w:rPr>
              <w:t xml:space="preserve"> Localiza Hertz</w:t>
            </w:r>
          </w:p>
          <w:p w14:paraId="3B25DDA9" w14:textId="77777777" w:rsidR="007C6180" w:rsidRPr="007C6180" w:rsidRDefault="007C6180" w:rsidP="007C6180">
            <w:pPr>
              <w:pStyle w:val="Experincia"/>
              <w:ind w:left="720"/>
              <w:rPr>
                <w:sz w:val="20"/>
                <w:szCs w:val="22"/>
              </w:rPr>
            </w:pPr>
            <w:r w:rsidRPr="007C6180">
              <w:rPr>
                <w:sz w:val="20"/>
                <w:szCs w:val="22"/>
              </w:rPr>
              <w:t>Integração do modulo Ariba SLP module com PI</w:t>
            </w:r>
          </w:p>
          <w:p w14:paraId="2E8AF445" w14:textId="0ACEFD3F" w:rsidR="007C6180" w:rsidRDefault="007C6180" w:rsidP="007C6180">
            <w:pPr>
              <w:pStyle w:val="Experincia"/>
              <w:ind w:left="720"/>
              <w:rPr>
                <w:sz w:val="18"/>
                <w:szCs w:val="20"/>
              </w:rPr>
            </w:pPr>
            <w:r w:rsidRPr="007C6180">
              <w:rPr>
                <w:b/>
                <w:bCs/>
                <w:sz w:val="18"/>
                <w:szCs w:val="20"/>
              </w:rPr>
              <w:t>Cliente:</w:t>
            </w:r>
            <w:r w:rsidRPr="007C6180">
              <w:rPr>
                <w:sz w:val="18"/>
                <w:szCs w:val="20"/>
              </w:rPr>
              <w:t xml:space="preserve"> Eneva</w:t>
            </w:r>
          </w:p>
          <w:p w14:paraId="14149906" w14:textId="77777777" w:rsidR="000F4B00" w:rsidRPr="000F4B00" w:rsidRDefault="000F4B00" w:rsidP="000F4B00">
            <w:pPr>
              <w:pStyle w:val="Experincia"/>
              <w:ind w:left="720"/>
              <w:rPr>
                <w:sz w:val="20"/>
                <w:szCs w:val="22"/>
              </w:rPr>
            </w:pPr>
            <w:r w:rsidRPr="000F4B00">
              <w:rPr>
                <w:sz w:val="20"/>
                <w:szCs w:val="22"/>
              </w:rPr>
              <w:t>Consultoria de aplicações tecnológicas</w:t>
            </w:r>
          </w:p>
          <w:p w14:paraId="41D6020C" w14:textId="1266C64B" w:rsidR="000F4B00" w:rsidRDefault="000F4B00" w:rsidP="000F4B00">
            <w:pPr>
              <w:pStyle w:val="Experincia"/>
              <w:ind w:left="720"/>
              <w:rPr>
                <w:sz w:val="18"/>
                <w:szCs w:val="20"/>
              </w:rPr>
            </w:pPr>
            <w:r w:rsidRPr="000F4B00">
              <w:rPr>
                <w:b/>
                <w:bCs/>
                <w:sz w:val="18"/>
                <w:szCs w:val="20"/>
              </w:rPr>
              <w:t>Cliente:</w:t>
            </w:r>
            <w:r w:rsidRPr="000F4B00">
              <w:rPr>
                <w:sz w:val="18"/>
                <w:szCs w:val="20"/>
              </w:rPr>
              <w:t xml:space="preserve"> Ambev (Global)</w:t>
            </w:r>
          </w:p>
          <w:p w14:paraId="77426073" w14:textId="77777777" w:rsidR="000F4B00" w:rsidRPr="000F4B00" w:rsidRDefault="000F4B00" w:rsidP="000F4B00">
            <w:pPr>
              <w:pStyle w:val="Experincia"/>
              <w:ind w:left="720"/>
              <w:rPr>
                <w:sz w:val="20"/>
                <w:szCs w:val="22"/>
              </w:rPr>
            </w:pPr>
            <w:r w:rsidRPr="000F4B00">
              <w:rPr>
                <w:sz w:val="20"/>
                <w:szCs w:val="22"/>
              </w:rPr>
              <w:t>Integração do módulo Ariba Catalog via API + Punchout via</w:t>
            </w:r>
          </w:p>
          <w:p w14:paraId="487B014E" w14:textId="77777777" w:rsidR="000F4B00" w:rsidRPr="000F4B00" w:rsidRDefault="000F4B00" w:rsidP="000F4B00">
            <w:pPr>
              <w:pStyle w:val="Experincia"/>
              <w:ind w:left="720"/>
              <w:rPr>
                <w:sz w:val="20"/>
                <w:szCs w:val="22"/>
              </w:rPr>
            </w:pPr>
            <w:r w:rsidRPr="000F4B00">
              <w:rPr>
                <w:sz w:val="20"/>
                <w:szCs w:val="22"/>
              </w:rPr>
              <w:t>OCI</w:t>
            </w:r>
          </w:p>
          <w:p w14:paraId="0BD1F5CE" w14:textId="31EDEBF9" w:rsidR="000F4B00" w:rsidRDefault="000F4B00" w:rsidP="000F4B00">
            <w:pPr>
              <w:pStyle w:val="Experincia"/>
              <w:ind w:left="720"/>
              <w:rPr>
                <w:sz w:val="18"/>
                <w:szCs w:val="20"/>
              </w:rPr>
            </w:pPr>
            <w:r w:rsidRPr="000F4B00">
              <w:rPr>
                <w:b/>
                <w:bCs/>
                <w:sz w:val="18"/>
                <w:szCs w:val="20"/>
              </w:rPr>
              <w:t>Cliente:</w:t>
            </w:r>
            <w:r w:rsidRPr="000F4B00">
              <w:rPr>
                <w:sz w:val="18"/>
                <w:szCs w:val="20"/>
              </w:rPr>
              <w:t xml:space="preserve"> Telefônica (Espanha)</w:t>
            </w:r>
          </w:p>
          <w:p w14:paraId="41042165" w14:textId="6F8D6DB9" w:rsidR="00834B35" w:rsidRDefault="00834B35" w:rsidP="00834B3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lang w:val="pt-BR"/>
              </w:rPr>
            </w:pPr>
          </w:p>
          <w:p w14:paraId="3F2B1FF3" w14:textId="5DB7884D" w:rsidR="00B060BE" w:rsidRPr="00B060BE" w:rsidRDefault="0097650A" w:rsidP="00B060B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lastRenderedPageBreak/>
              <w:t>Missão</w:t>
            </w:r>
          </w:p>
          <w:p w14:paraId="26A20B04" w14:textId="1A3BDE23" w:rsidR="00B060BE" w:rsidRPr="00B060BE" w:rsidRDefault="00B060BE" w:rsidP="00B060BE">
            <w:pPr>
              <w:rPr>
                <w:sz w:val="21"/>
                <w:szCs w:val="21"/>
              </w:rPr>
            </w:pPr>
            <w:r>
              <w:t xml:space="preserve"> </w:t>
            </w:r>
            <w:r>
              <w:rPr>
                <w:sz w:val="21"/>
                <w:szCs w:val="21"/>
              </w:rPr>
              <w:t>Manter contínuo o aperfeiçoamento pessoal e profissional.</w:t>
            </w:r>
          </w:p>
          <w:p w14:paraId="24EFB9C4" w14:textId="06FE4E23" w:rsidR="003D1B71" w:rsidRPr="00550489" w:rsidRDefault="00B060BE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 w:rsidRPr="00B060BE">
              <w:rPr>
                <w:rFonts w:asciiTheme="majorHAnsi" w:hAnsiTheme="majorHAnsi" w:cs="Calibri"/>
                <w:color w:val="0072C7"/>
                <w:lang w:val="pt-BR"/>
              </w:rPr>
              <w:t>Visão</w:t>
            </w:r>
          </w:p>
          <w:p w14:paraId="1BB6528C" w14:textId="6FF20333" w:rsidR="003D1B71" w:rsidRPr="00291D02" w:rsidRDefault="00B060BE" w:rsidP="00B060BE">
            <w:pPr>
              <w:rPr>
                <w:lang w:val="pt-BR"/>
              </w:rPr>
            </w:pPr>
            <w:r>
              <w:rPr>
                <w:sz w:val="21"/>
                <w:szCs w:val="21"/>
              </w:rPr>
              <w:t>Expandir meus conhecimentos e criar experiências positivas para clientes e usuários que buscam soluções de TI para otimizar processos e / ou aumentar lucros através de novas ideias e produtos.</w:t>
            </w:r>
          </w:p>
          <w:p w14:paraId="3C897D22" w14:textId="492F32E7" w:rsidR="003D1B71" w:rsidRPr="00550489" w:rsidRDefault="00DD73B9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 w:rsidRPr="00DD73B9">
              <w:rPr>
                <w:rFonts w:asciiTheme="majorHAnsi" w:hAnsiTheme="majorHAnsi" w:cs="Calibri"/>
                <w:color w:val="0072C7"/>
                <w:lang w:val="pt-BR"/>
              </w:rPr>
              <w:t>Valores</w:t>
            </w:r>
          </w:p>
          <w:p w14:paraId="50280A31" w14:textId="4CACFD91" w:rsidR="00DD73B9" w:rsidRPr="00DD73B9" w:rsidRDefault="00DD73B9" w:rsidP="00DD73B9">
            <w:pPr>
              <w:rPr>
                <w:lang w:val="pt-BR"/>
              </w:rPr>
            </w:pPr>
            <w:r w:rsidRPr="00DD73B9">
              <w:rPr>
                <w:lang w:val="pt-BR"/>
              </w:rPr>
              <w:t>Foco no resultado, lealdade,</w:t>
            </w:r>
          </w:p>
          <w:p w14:paraId="2B1BCB53" w14:textId="77777777" w:rsidR="00DD73B9" w:rsidRPr="00DD73B9" w:rsidRDefault="00DD73B9" w:rsidP="00DD73B9">
            <w:pPr>
              <w:rPr>
                <w:lang w:val="pt-BR"/>
              </w:rPr>
            </w:pPr>
            <w:r w:rsidRPr="00DD73B9">
              <w:rPr>
                <w:lang w:val="pt-BR"/>
              </w:rPr>
              <w:t>disposição, disciplina e ambição de</w:t>
            </w:r>
          </w:p>
          <w:p w14:paraId="019244A4" w14:textId="4A2A1D25" w:rsidR="003D1B71" w:rsidRPr="00291D02" w:rsidRDefault="00DD73B9" w:rsidP="00DD73B9">
            <w:pPr>
              <w:rPr>
                <w:sz w:val="24"/>
                <w:szCs w:val="24"/>
                <w:lang w:val="pt-BR"/>
              </w:rPr>
            </w:pPr>
            <w:r w:rsidRPr="00DD73B9">
              <w:rPr>
                <w:lang w:val="pt-BR"/>
              </w:rPr>
              <w:t>crescimento pessoal e profissional.</w:t>
            </w:r>
          </w:p>
        </w:tc>
      </w:tr>
      <w:tr w:rsidR="003D1B71" w:rsidRPr="00291D02" w14:paraId="6AE0C08F" w14:textId="77777777" w:rsidTr="003D1B71">
        <w:trPr>
          <w:trHeight w:val="1164"/>
        </w:trPr>
        <w:tc>
          <w:tcPr>
            <w:tcW w:w="720" w:type="dxa"/>
          </w:tcPr>
          <w:p w14:paraId="74D5D241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49F009FD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14:paraId="18BC0ADA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0F8FBCE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7F35A137" w14:textId="77777777" w:rsidTr="003D1B71">
        <w:trPr>
          <w:trHeight w:val="543"/>
        </w:trPr>
        <w:tc>
          <w:tcPr>
            <w:tcW w:w="720" w:type="dxa"/>
          </w:tcPr>
          <w:p w14:paraId="4B482D07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F44D52" w14:textId="10FA4D0D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35AC9A7C" w14:textId="6BB718F2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39AF4E4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55BD636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989A819" w14:textId="77777777" w:rsidTr="003D1B71">
        <w:trPr>
          <w:trHeight w:val="183"/>
        </w:trPr>
        <w:tc>
          <w:tcPr>
            <w:tcW w:w="720" w:type="dxa"/>
          </w:tcPr>
          <w:p w14:paraId="4776C5BF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8D1983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6A188A5C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4A80C81C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3433B3FB" w14:textId="77777777" w:rsidTr="003D1B71">
        <w:trPr>
          <w:trHeight w:val="624"/>
        </w:trPr>
        <w:tc>
          <w:tcPr>
            <w:tcW w:w="720" w:type="dxa"/>
          </w:tcPr>
          <w:p w14:paraId="41029D53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C5A559E" w14:textId="7988CBC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5093476B" w14:textId="3029784D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3D27B67A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79041A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BF69F7C" w14:textId="77777777" w:rsidTr="003D1B71">
        <w:trPr>
          <w:trHeight w:val="183"/>
        </w:trPr>
        <w:tc>
          <w:tcPr>
            <w:tcW w:w="720" w:type="dxa"/>
          </w:tcPr>
          <w:p w14:paraId="3E8C77E1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DDFC875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7D1A028C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69E0B117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5B7AA1E" w14:textId="77777777" w:rsidTr="003D1B71">
        <w:trPr>
          <w:trHeight w:val="633"/>
        </w:trPr>
        <w:tc>
          <w:tcPr>
            <w:tcW w:w="720" w:type="dxa"/>
          </w:tcPr>
          <w:p w14:paraId="6F5159F8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F57E19" w14:textId="7F199841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4AF35A6D" w14:textId="32109708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74E0DD2A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71917EBA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9CA2575" w14:textId="77777777" w:rsidTr="003D1B71">
        <w:trPr>
          <w:trHeight w:val="174"/>
        </w:trPr>
        <w:tc>
          <w:tcPr>
            <w:tcW w:w="720" w:type="dxa"/>
          </w:tcPr>
          <w:p w14:paraId="2206272D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119C0F0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340B9DFD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CB8D4D8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26E52CDA" w14:textId="77777777" w:rsidTr="003D1B71">
        <w:trPr>
          <w:trHeight w:val="633"/>
        </w:trPr>
        <w:tc>
          <w:tcPr>
            <w:tcW w:w="720" w:type="dxa"/>
          </w:tcPr>
          <w:p w14:paraId="7B0BBBD0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311141" w14:textId="048B6EF3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516F934C" w14:textId="25DAC556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4072BCA7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CBC17AE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5D5E5600" w14:textId="77777777" w:rsidTr="003D1B71">
        <w:trPr>
          <w:trHeight w:val="2448"/>
        </w:trPr>
        <w:tc>
          <w:tcPr>
            <w:tcW w:w="720" w:type="dxa"/>
          </w:tcPr>
          <w:p w14:paraId="40F67B57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4AE691C5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14:paraId="0A731241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14:paraId="7B8FF95D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07162987" w14:textId="77777777" w:rsidR="007F5B63" w:rsidRPr="00291D02" w:rsidRDefault="007F5B63" w:rsidP="006D79A8">
      <w:pPr>
        <w:pStyle w:val="Corpodetexto"/>
        <w:rPr>
          <w:lang w:val="pt-BR"/>
        </w:rPr>
      </w:pPr>
    </w:p>
    <w:sectPr w:rsidR="007F5B63" w:rsidRPr="00291D02" w:rsidSect="00291D02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E2F46" w14:textId="77777777" w:rsidR="000252FD" w:rsidRDefault="000252FD" w:rsidP="00590471">
      <w:r>
        <w:separator/>
      </w:r>
    </w:p>
  </w:endnote>
  <w:endnote w:type="continuationSeparator" w:id="0">
    <w:p w14:paraId="359753C7" w14:textId="77777777" w:rsidR="000252FD" w:rsidRDefault="000252F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A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072DD" w14:textId="77777777" w:rsidR="000252FD" w:rsidRDefault="000252FD" w:rsidP="00590471">
      <w:r>
        <w:separator/>
      </w:r>
    </w:p>
  </w:footnote>
  <w:footnote w:type="continuationSeparator" w:id="0">
    <w:p w14:paraId="4B5C4A17" w14:textId="77777777" w:rsidR="000252FD" w:rsidRDefault="000252F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D5D21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2797AA2" wp14:editId="59624462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85EE17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BKX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oFQSyxMCTwNF&#10;osmxPKBURAMTicqxPEyO5QGlIhqYSFSO5WFyLA/lWEJg9YJyLA+TY3lAqeQ2MDmWh3IsIfCqoEg0&#10;OZaHciwh8DRQJJocy0M5lhB4GigSTY7loRxLCCwNlGN5mBzLQzmWEHgaKBJNjuWhHEsIPA0UiSbH&#10;8lCOJQSeBopEk2N5KMcSAk8DRaLJsTyUYwmBo8FTOZYQeBkIx/I0OZanciwh8DSQ2flpcixP5VhC&#10;4Gkgs/PT5FieyrGEwNNA1olPk2N5KscSAk8DWSc+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Ayy3RBdycictjbgcf5rvCvdtKgfDmSp4nH+W+PRK1PPwaGr&#10;UxeywOP8t8YTykyKBeEZv1r26TJ+RmAI3kzJ7nHHfZXTt2ZFyPVr44jL48NZRMn+a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b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P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r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d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Fc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d+LRJ3CROlj73Q2cJjSjQS7La6DzjY8QWMjCXRtESyUSRSrlFNkGsoMeY7tRRFVI94e&#10;OePTLKo+TYLd+HSdKlqQuGcSAWmSJ1/sMz03VD4yFsU2ZyPY+WmlDydKfkOAoZQtj9Ei8kziFJHv&#10;/PGaCcdAOAlZiXXNgzQqnTIZRZV5UtBWChsXWBuyOrO+4J5UDlXKh+owN/aICemQxXI39lxzewz+&#10;Xq1ZWcqx5j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yrtmIeyll4LIVp0P7H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6sWYCfM65xR2BcKprxvHXU4FoCKXKvgJ5qtPXvQxhzZzRdgmKoUcuOhXpL52tU4uuyt4C&#10;mZNkFkcTG9kmDB9BVjdzt79TVDur/cxJSPJCoiQ6pVPWgIFy70BZYJu8o1v1GWpbQpy/7RSh6sxz&#10;HJCVmORhKCiM6TE8pwTgJruhR7KzqiBNyMy/mnek7rzsPIxyf3ldJ2zTppj8oHwb5ptVPGfYJlKn&#10;nrBtzfhzdbl0+TTt9L1mNfWusopID6kliRKyBQiNne8zaXOoxAn5a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yiVwvKEwNNAkWhyLA8oFdHARKJyLA+TY3lA&#10;qYgGJhKVY3mYHMtDOZYQWL2gHMvD5FgeUCq1DUyO5aEcSwi8KigSTY7loRxLCDwNFIkmx/JQjiUE&#10;ngaKRJNjeSjHEgJLA+VYHibH8lCOJQSeBopEk2N5KMcSAk8DRaLJsTyUYwmBp4Ei0eRYHsqxhMDT&#10;QJFociwP5VhC4GjwVI4lBF4GwrE8TY7lqRxLCDwNZHZ+mhzLUzmWEHgayOz8NDmWp3IsIfA0ED/x&#10;aXIsT+VYQuBpIH7i0+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37B7D"/>
    <w:multiLevelType w:val="hybridMultilevel"/>
    <w:tmpl w:val="7E564C3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FD"/>
    <w:rsid w:val="000252FD"/>
    <w:rsid w:val="00060042"/>
    <w:rsid w:val="0008685D"/>
    <w:rsid w:val="00090860"/>
    <w:rsid w:val="000F4B00"/>
    <w:rsid w:val="00112FD7"/>
    <w:rsid w:val="00150ABD"/>
    <w:rsid w:val="00153869"/>
    <w:rsid w:val="001946FC"/>
    <w:rsid w:val="001A239E"/>
    <w:rsid w:val="001E39C7"/>
    <w:rsid w:val="001E7223"/>
    <w:rsid w:val="001F6E01"/>
    <w:rsid w:val="00222466"/>
    <w:rsid w:val="00247254"/>
    <w:rsid w:val="0024753C"/>
    <w:rsid w:val="00276026"/>
    <w:rsid w:val="00291D02"/>
    <w:rsid w:val="002920C2"/>
    <w:rsid w:val="002B4549"/>
    <w:rsid w:val="002B7AE3"/>
    <w:rsid w:val="002F5E32"/>
    <w:rsid w:val="00310F17"/>
    <w:rsid w:val="00311C38"/>
    <w:rsid w:val="00322A46"/>
    <w:rsid w:val="003326CB"/>
    <w:rsid w:val="00353B60"/>
    <w:rsid w:val="00376291"/>
    <w:rsid w:val="00380FD1"/>
    <w:rsid w:val="00383D02"/>
    <w:rsid w:val="00385DE7"/>
    <w:rsid w:val="003B3B48"/>
    <w:rsid w:val="003D1B71"/>
    <w:rsid w:val="004358A3"/>
    <w:rsid w:val="0046210F"/>
    <w:rsid w:val="004E158A"/>
    <w:rsid w:val="00550489"/>
    <w:rsid w:val="00565C77"/>
    <w:rsid w:val="0056708E"/>
    <w:rsid w:val="005801E5"/>
    <w:rsid w:val="00590471"/>
    <w:rsid w:val="005D01FA"/>
    <w:rsid w:val="005F3E68"/>
    <w:rsid w:val="00622358"/>
    <w:rsid w:val="00653E17"/>
    <w:rsid w:val="006A08E8"/>
    <w:rsid w:val="006A6552"/>
    <w:rsid w:val="006D79A8"/>
    <w:rsid w:val="0072353B"/>
    <w:rsid w:val="007575B6"/>
    <w:rsid w:val="00771015"/>
    <w:rsid w:val="00783288"/>
    <w:rsid w:val="007A242E"/>
    <w:rsid w:val="007B3C81"/>
    <w:rsid w:val="007B441C"/>
    <w:rsid w:val="007C6180"/>
    <w:rsid w:val="007D257F"/>
    <w:rsid w:val="007D67CA"/>
    <w:rsid w:val="007E668F"/>
    <w:rsid w:val="007F5B63"/>
    <w:rsid w:val="00803A0A"/>
    <w:rsid w:val="00834B35"/>
    <w:rsid w:val="00836C73"/>
    <w:rsid w:val="00846CB9"/>
    <w:rsid w:val="008566AA"/>
    <w:rsid w:val="008A1E6E"/>
    <w:rsid w:val="008C024F"/>
    <w:rsid w:val="008C2CFC"/>
    <w:rsid w:val="00906974"/>
    <w:rsid w:val="00912DC8"/>
    <w:rsid w:val="009475DC"/>
    <w:rsid w:val="00967B93"/>
    <w:rsid w:val="0097650A"/>
    <w:rsid w:val="009D090F"/>
    <w:rsid w:val="00A264D0"/>
    <w:rsid w:val="00A31464"/>
    <w:rsid w:val="00A31B16"/>
    <w:rsid w:val="00A33613"/>
    <w:rsid w:val="00A47A8D"/>
    <w:rsid w:val="00AC6C7E"/>
    <w:rsid w:val="00B060BE"/>
    <w:rsid w:val="00B124A7"/>
    <w:rsid w:val="00B4158A"/>
    <w:rsid w:val="00B6466C"/>
    <w:rsid w:val="00BB1B5D"/>
    <w:rsid w:val="00BC22C7"/>
    <w:rsid w:val="00BD195A"/>
    <w:rsid w:val="00C07240"/>
    <w:rsid w:val="00C14078"/>
    <w:rsid w:val="00C34538"/>
    <w:rsid w:val="00C65D1B"/>
    <w:rsid w:val="00C80AA7"/>
    <w:rsid w:val="00CE1E3D"/>
    <w:rsid w:val="00D053FA"/>
    <w:rsid w:val="00D561E1"/>
    <w:rsid w:val="00D60538"/>
    <w:rsid w:val="00D676AE"/>
    <w:rsid w:val="00D75951"/>
    <w:rsid w:val="00D97407"/>
    <w:rsid w:val="00DC3F0A"/>
    <w:rsid w:val="00DD73B9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A68C9"/>
    <w:rsid w:val="00FE2767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82A9AB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B060BE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DD73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Renato.lucass@live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t\AppData\Local\Microsoft\Office\16.0\DTS\pt-BR%7b2B461384-CD07-41AD-AAD6-6886958EFA3F%7d\%7b33E42816-C250-43FB-8F60-84E3B3F03C3A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2C446F4187472587B509F8C374E1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996607-EC74-4E51-9152-C80E5B015BCD}"/>
      </w:docPartPr>
      <w:docPartBody>
        <w:p w:rsidR="00000000" w:rsidRDefault="00A13447">
          <w:pPr>
            <w:pStyle w:val="7D2C446F4187472587B509F8C374E175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4FCA055A42794C4BBD78BF0401D815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ED51630-5988-47B7-9A9F-D7A5878A7EBE}"/>
      </w:docPartPr>
      <w:docPartBody>
        <w:p w:rsidR="00000000" w:rsidRDefault="00A13447" w:rsidP="00A13447">
          <w:pPr>
            <w:pStyle w:val="4FCA055A42794C4BBD78BF0401D815FD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A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47"/>
    <w:rsid w:val="00A1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99CEC47584941D38AE4A73AABDFB168">
    <w:name w:val="B99CEC47584941D38AE4A73AABDFB168"/>
  </w:style>
  <w:style w:type="paragraph" w:customStyle="1" w:styleId="9CB4F91956A248619EC64EE608EF157A">
    <w:name w:val="9CB4F91956A248619EC64EE608EF157A"/>
  </w:style>
  <w:style w:type="paragraph" w:customStyle="1" w:styleId="7D2C446F4187472587B509F8C374E175">
    <w:name w:val="7D2C446F4187472587B509F8C374E175"/>
  </w:style>
  <w:style w:type="paragraph" w:customStyle="1" w:styleId="14DAFA7BE6334EBEB70D51FA8F31D383">
    <w:name w:val="14DAFA7BE6334EBEB70D51FA8F31D383"/>
  </w:style>
  <w:style w:type="paragraph" w:customStyle="1" w:styleId="CE928A63333945308BD630F60A0AF5B7">
    <w:name w:val="CE928A63333945308BD630F60A0AF5B7"/>
  </w:style>
  <w:style w:type="paragraph" w:customStyle="1" w:styleId="85FF72A73A0E45BB80D92DC876EBF043">
    <w:name w:val="85FF72A73A0E45BB80D92DC876EBF043"/>
  </w:style>
  <w:style w:type="paragraph" w:customStyle="1" w:styleId="EA000BB743AC42F5837225DB9545767A">
    <w:name w:val="EA000BB743AC42F5837225DB9545767A"/>
  </w:style>
  <w:style w:type="paragraph" w:customStyle="1" w:styleId="90E8EF496E0C4F518C026B8F57C42804">
    <w:name w:val="90E8EF496E0C4F518C026B8F57C42804"/>
  </w:style>
  <w:style w:type="paragraph" w:customStyle="1" w:styleId="B388DD8F888347C4B2E861EAA257D393">
    <w:name w:val="B388DD8F888347C4B2E861EAA257D393"/>
  </w:style>
  <w:style w:type="paragraph" w:customStyle="1" w:styleId="CC65525B861548C2B36784C4E5269EFF">
    <w:name w:val="CC65525B861548C2B36784C4E5269EFF"/>
  </w:style>
  <w:style w:type="paragraph" w:customStyle="1" w:styleId="AAF6C43A56144A4DAEEAEA4BB9B16AD0">
    <w:name w:val="AAF6C43A56144A4DAEEAEA4BB9B16AD0"/>
  </w:style>
  <w:style w:type="paragraph" w:customStyle="1" w:styleId="4D5A236CE48641428B71D6B5EDD7F262">
    <w:name w:val="4D5A236CE48641428B71D6B5EDD7F262"/>
  </w:style>
  <w:style w:type="paragraph" w:customStyle="1" w:styleId="63A338A1506649C1A5F12DCDE6987F2D">
    <w:name w:val="63A338A1506649C1A5F12DCDE6987F2D"/>
  </w:style>
  <w:style w:type="paragraph" w:customStyle="1" w:styleId="0566F2AAC4434B92B910DC6E29B13AE9">
    <w:name w:val="0566F2AAC4434B92B910DC6E29B13AE9"/>
  </w:style>
  <w:style w:type="paragraph" w:customStyle="1" w:styleId="03FE984D300D4D89BD6E832B4FE6111C">
    <w:name w:val="03FE984D300D4D89BD6E832B4FE6111C"/>
  </w:style>
  <w:style w:type="paragraph" w:customStyle="1" w:styleId="1436321777944A33BD7375BBDC636851">
    <w:name w:val="1436321777944A33BD7375BBDC636851"/>
  </w:style>
  <w:style w:type="paragraph" w:customStyle="1" w:styleId="3304B4451F724FC997FF8A6A872372FA">
    <w:name w:val="3304B4451F724FC997FF8A6A872372FA"/>
  </w:style>
  <w:style w:type="paragraph" w:customStyle="1" w:styleId="9B289C1C8F63435BBE29887824BC22FB">
    <w:name w:val="9B289C1C8F63435BBE29887824BC22FB"/>
  </w:style>
  <w:style w:type="paragraph" w:customStyle="1" w:styleId="26E456E7F7CA44A88D4D3A96DF47136E">
    <w:name w:val="26E456E7F7CA44A88D4D3A96DF47136E"/>
  </w:style>
  <w:style w:type="paragraph" w:customStyle="1" w:styleId="92F9CE8A1E3B44CC8FFCEF4E944F78EE">
    <w:name w:val="92F9CE8A1E3B44CC8FFCEF4E944F78EE"/>
  </w:style>
  <w:style w:type="paragraph" w:customStyle="1" w:styleId="409CF8952F4E48F189170FB9100C2EC1">
    <w:name w:val="409CF8952F4E48F189170FB9100C2EC1"/>
  </w:style>
  <w:style w:type="paragraph" w:customStyle="1" w:styleId="E6FD6845CCC747D88D56044E97B3E373">
    <w:name w:val="E6FD6845CCC747D88D56044E97B3E373"/>
  </w:style>
  <w:style w:type="paragraph" w:customStyle="1" w:styleId="ADFEF9619DF442B28D5591D952F10BB2">
    <w:name w:val="ADFEF9619DF442B28D5591D952F10BB2"/>
  </w:style>
  <w:style w:type="paragraph" w:customStyle="1" w:styleId="879E665ED0CF4CACBE7612F574313955">
    <w:name w:val="879E665ED0CF4CACBE7612F574313955"/>
  </w:style>
  <w:style w:type="paragraph" w:customStyle="1" w:styleId="7C28328C1EFA4F1890E0AD6318B826F0">
    <w:name w:val="7C28328C1EFA4F1890E0AD6318B826F0"/>
  </w:style>
  <w:style w:type="paragraph" w:customStyle="1" w:styleId="A214BFB96CF6434C9E153B295E3FCAAC">
    <w:name w:val="A214BFB96CF6434C9E153B295E3FCAAC"/>
  </w:style>
  <w:style w:type="paragraph" w:customStyle="1" w:styleId="E62B28CCEF94490BBEB7FF9C8480A35C">
    <w:name w:val="E62B28CCEF94490BBEB7FF9C8480A35C"/>
  </w:style>
  <w:style w:type="paragraph" w:customStyle="1" w:styleId="795CEC02DBF14FA9B510BE9C212C945C">
    <w:name w:val="795CEC02DBF14FA9B510BE9C212C945C"/>
  </w:style>
  <w:style w:type="paragraph" w:customStyle="1" w:styleId="C894A03074B44681AC50F98C58396B7B">
    <w:name w:val="C894A03074B44681AC50F98C58396B7B"/>
  </w:style>
  <w:style w:type="paragraph" w:customStyle="1" w:styleId="6FDB9E1351934CCBA8C880F66300DD2B">
    <w:name w:val="6FDB9E1351934CCBA8C880F66300DD2B"/>
  </w:style>
  <w:style w:type="paragraph" w:customStyle="1" w:styleId="AABDE9A48EDC4C9ABDBA56FA0DC3032D">
    <w:name w:val="AABDE9A48EDC4C9ABDBA56FA0DC3032D"/>
  </w:style>
  <w:style w:type="paragraph" w:customStyle="1" w:styleId="E28A545A2DCF488D962CC79A05D2115A">
    <w:name w:val="E28A545A2DCF488D962CC79A05D2115A"/>
  </w:style>
  <w:style w:type="paragraph" w:customStyle="1" w:styleId="2465488A1C0F4A6ABBDFC15A1F58A527">
    <w:name w:val="2465488A1C0F4A6ABBDFC15A1F58A527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5A2A18A7602346E19A9C28E790FE9AB6">
    <w:name w:val="5A2A18A7602346E19A9C28E790FE9AB6"/>
  </w:style>
  <w:style w:type="paragraph" w:customStyle="1" w:styleId="BB9B1322F04E4B5E8BB7C4A70B25249B">
    <w:name w:val="BB9B1322F04E4B5E8BB7C4A70B25249B"/>
    <w:rsid w:val="00A13447"/>
  </w:style>
  <w:style w:type="paragraph" w:customStyle="1" w:styleId="4FCA055A42794C4BBD78BF0401D815FD">
    <w:name w:val="4FCA055A42794C4BBD78BF0401D815FD"/>
    <w:rsid w:val="00A13447"/>
  </w:style>
  <w:style w:type="paragraph" w:customStyle="1" w:styleId="02D0BA43BF2C4D598E49DC1805BB83EA">
    <w:name w:val="02D0BA43BF2C4D598E49DC1805BB83EA"/>
    <w:rsid w:val="00A13447"/>
  </w:style>
  <w:style w:type="paragraph" w:customStyle="1" w:styleId="4DF608FEA5E745B18B1533EA3D8B9FB4">
    <w:name w:val="4DF608FEA5E745B18B1533EA3D8B9FB4"/>
    <w:rsid w:val="00A13447"/>
  </w:style>
  <w:style w:type="paragraph" w:customStyle="1" w:styleId="53AF7C37AABB40DBB1D2E2E1D19D7E29">
    <w:name w:val="53AF7C37AABB40DBB1D2E2E1D19D7E29"/>
    <w:rsid w:val="00A134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{33E42816-C250-43FB-8F60-84E3B3F03C3A}tf78128832_win32.dotx</Template>
  <TotalTime>0</TotalTime>
  <Pages>3</Pages>
  <Words>402</Words>
  <Characters>2500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2021-08-30T11:40:00Z</dcterms:created>
  <dcterms:modified xsi:type="dcterms:W3CDTF">2021-08-30T12:29:00Z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